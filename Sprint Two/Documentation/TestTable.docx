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DDFE6" w14:textId="77777777" w:rsidR="004D30D8" w:rsidRPr="00765904" w:rsidRDefault="004D30D8" w:rsidP="004D30D8">
      <w:pPr>
        <w:pStyle w:val="Title"/>
        <w:rPr>
          <w:rStyle w:val="Emphasis"/>
          <w:sz w:val="72"/>
          <w:szCs w:val="120"/>
        </w:rPr>
      </w:pPr>
      <w:r w:rsidRPr="00765904">
        <w:rPr>
          <w:rStyle w:val="Emphasis"/>
          <w:sz w:val="72"/>
          <w:szCs w:val="120"/>
        </w:rPr>
        <w:t>AT2</w:t>
      </w:r>
    </w:p>
    <w:p w14:paraId="647368D9" w14:textId="77777777" w:rsidR="004D30D8" w:rsidRPr="00765904" w:rsidRDefault="004D30D8" w:rsidP="004D30D8">
      <w:pPr>
        <w:pStyle w:val="Title"/>
        <w:rPr>
          <w:iCs/>
          <w:color w:val="4472C4" w:themeColor="accent1"/>
          <w:sz w:val="72"/>
          <w:szCs w:val="120"/>
        </w:rPr>
      </w:pPr>
      <w:r w:rsidRPr="00765904">
        <w:rPr>
          <w:rStyle w:val="Emphasis"/>
          <w:sz w:val="72"/>
          <w:szCs w:val="120"/>
        </w:rPr>
        <w:t>Movie Database Application</w:t>
      </w:r>
    </w:p>
    <w:p w14:paraId="3A8A350F" w14:textId="77777777" w:rsidR="004D30D8" w:rsidRDefault="004D30D8" w:rsidP="004D30D8">
      <w:pPr>
        <w:pStyle w:val="Title"/>
        <w:rPr>
          <w:sz w:val="72"/>
          <w:szCs w:val="120"/>
        </w:rPr>
      </w:pPr>
    </w:p>
    <w:p w14:paraId="63224D53" w14:textId="77777777" w:rsidR="004D30D8" w:rsidRPr="00765904" w:rsidRDefault="004D30D8" w:rsidP="004D30D8">
      <w:pPr>
        <w:pStyle w:val="Title"/>
        <w:rPr>
          <w:sz w:val="56"/>
          <w:szCs w:val="120"/>
        </w:rPr>
      </w:pPr>
      <w:r>
        <w:rPr>
          <w:sz w:val="56"/>
          <w:szCs w:val="120"/>
        </w:rPr>
        <w:t>Test Table</w:t>
      </w:r>
    </w:p>
    <w:p w14:paraId="35FD50EE" w14:textId="77777777" w:rsidR="00CC4A97" w:rsidRDefault="00CC4A97" w:rsidP="00CC4A97"/>
    <w:p w14:paraId="521683E4" w14:textId="77777777" w:rsidR="00CC4A97" w:rsidRDefault="00CC4A97" w:rsidP="00CC4A97"/>
    <w:p w14:paraId="44CE9BF8" w14:textId="77777777" w:rsidR="00CC4A97" w:rsidRDefault="00CC4A97" w:rsidP="00CC4A97"/>
    <w:p w14:paraId="45424047" w14:textId="77777777" w:rsidR="00CC4A97" w:rsidRDefault="00CC4A97" w:rsidP="00CC4A97"/>
    <w:p w14:paraId="19A8ACB3" w14:textId="77777777" w:rsidR="00CC4A97" w:rsidRDefault="00CC4A97" w:rsidP="00CC4A97"/>
    <w:p w14:paraId="76F61EBF" w14:textId="77777777" w:rsidR="00CC4A97" w:rsidRPr="00CC4A97" w:rsidRDefault="00CC4A97" w:rsidP="00CC4A97"/>
    <w:p w14:paraId="5B068FC7" w14:textId="77777777" w:rsidR="004D30D8" w:rsidRPr="000040C5" w:rsidRDefault="004D30D8" w:rsidP="004D30D8">
      <w:pPr>
        <w:pStyle w:val="CoverHead1"/>
      </w:pPr>
      <w:r>
        <w:t>Team Name:</w:t>
      </w:r>
    </w:p>
    <w:p w14:paraId="25C6B204" w14:textId="77777777" w:rsidR="004D30D8" w:rsidRPr="000040C5" w:rsidRDefault="004D30D8" w:rsidP="004D30D8">
      <w:pPr>
        <w:pStyle w:val="CoverHead2"/>
      </w:pPr>
      <w:r>
        <w:t>Team Bare Maximum</w:t>
      </w:r>
    </w:p>
    <w:p w14:paraId="52A80C6F" w14:textId="77777777" w:rsidR="004D30D8" w:rsidRPr="000040C5" w:rsidRDefault="004D30D8" w:rsidP="004D30D8">
      <w:pPr>
        <w:pStyle w:val="CoverHead1"/>
      </w:pPr>
      <w:r>
        <w:t>Members:</w:t>
      </w:r>
    </w:p>
    <w:p w14:paraId="13F1D505" w14:textId="3BF2C636" w:rsidR="004D30D8" w:rsidRPr="000040C5" w:rsidRDefault="004D30D8" w:rsidP="004D30D8">
      <w:pPr>
        <w:pStyle w:val="CoverHead2"/>
      </w:pPr>
      <w:r>
        <w:t xml:space="preserve">Reece </w:t>
      </w:r>
      <w:proofErr w:type="spellStart"/>
      <w:r>
        <w:t>Pieri</w:t>
      </w:r>
      <w:proofErr w:type="spellEnd"/>
      <w:r>
        <w:t xml:space="preserve">, </w:t>
      </w:r>
      <w:r w:rsidR="00EB1396">
        <w:t xml:space="preserve">Jose </w:t>
      </w:r>
      <w:r>
        <w:t xml:space="preserve">Rico </w:t>
      </w:r>
      <w:proofErr w:type="spellStart"/>
      <w:r>
        <w:t>Imbang</w:t>
      </w:r>
      <w:proofErr w:type="spellEnd"/>
      <w:r>
        <w:t>, Say Hon Lee</w:t>
      </w:r>
    </w:p>
    <w:p w14:paraId="3F85DA5D" w14:textId="77777777" w:rsidR="004D30D8" w:rsidRDefault="004D30D8" w:rsidP="004D30D8">
      <w:pPr>
        <w:pStyle w:val="CoverHead2"/>
      </w:pPr>
    </w:p>
    <w:p w14:paraId="0D16E872" w14:textId="77777777" w:rsidR="004D30D8" w:rsidRDefault="000E5676" w:rsidP="004D30D8">
      <w:pPr>
        <w:pStyle w:val="CoverHead2"/>
        <w:rPr>
          <w:rStyle w:val="CoverHead1Char"/>
        </w:rPr>
      </w:pPr>
      <w:sdt>
        <w:sdtPr>
          <w:rPr>
            <w:rStyle w:val="CoverHead1Char"/>
          </w:rPr>
          <w:alias w:val="Title"/>
          <w:tag w:val=""/>
          <w:id w:val="-1762127408"/>
          <w:placeholder>
            <w:docPart w:val="D96705A20C8C4C898E7B4FC9C78917E6"/>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DefaultParagraphFont"/>
            <w:rFonts w:asciiTheme="minorHAnsi" w:hAnsiTheme="minorHAnsi"/>
            <w:color w:val="4472C4" w:themeColor="accent1"/>
            <w:sz w:val="44"/>
            <w:szCs w:val="44"/>
          </w:rPr>
        </w:sdtEndPr>
        <w:sdtContent>
          <w:r w:rsidR="004D30D8">
            <w:rPr>
              <w:rStyle w:val="CoverHead1Char"/>
              <w:lang w:val="en-AU"/>
            </w:rPr>
            <w:t>Diploma of Software Development – Programming III</w:t>
          </w:r>
        </w:sdtContent>
      </w:sdt>
      <w:r w:rsidR="004D30D8">
        <w:rPr>
          <w:rStyle w:val="CoverHead1Char"/>
        </w:rPr>
        <w:t>:</w:t>
      </w:r>
    </w:p>
    <w:p w14:paraId="42E01BE8" w14:textId="77777777" w:rsidR="004D30D8" w:rsidRDefault="004D30D8" w:rsidP="004D30D8">
      <w:pPr>
        <w:pStyle w:val="CoverHead2"/>
      </w:pPr>
      <w:r>
        <w:t>Diploma of Software Development</w:t>
      </w:r>
    </w:p>
    <w:p w14:paraId="2A9B597E" w14:textId="77777777" w:rsidR="005A0FD4" w:rsidRDefault="004D30D8" w:rsidP="004D30D8">
      <w:pPr>
        <w:pStyle w:val="CoverHead2"/>
      </w:pPr>
      <w:r>
        <w:t>Rapid Application Development</w:t>
      </w:r>
      <w:r w:rsidRPr="000040C5">
        <w:t xml:space="preserve"> </w:t>
      </w:r>
      <w:r w:rsidR="00EB6826" w:rsidRPr="000040C5">
        <w:br w:type="page"/>
      </w:r>
    </w:p>
    <w:p w14:paraId="24C4F1D2" w14:textId="77777777" w:rsidR="00EC7EB3" w:rsidRDefault="00753EC1" w:rsidP="00EC7EB3">
      <w:pPr>
        <w:pStyle w:val="Heading1"/>
      </w:pPr>
      <w:bookmarkStart w:id="0" w:name="_Toc53486674"/>
      <w:r>
        <w:lastRenderedPageBreak/>
        <w:t>Test Data</w:t>
      </w:r>
      <w:bookmarkEnd w:id="0"/>
    </w:p>
    <w:tbl>
      <w:tblPr>
        <w:tblStyle w:val="TableGrid"/>
        <w:tblW w:w="10167" w:type="dxa"/>
        <w:tblInd w:w="-431" w:type="dxa"/>
        <w:tblLook w:val="04A0" w:firstRow="1" w:lastRow="0" w:firstColumn="1" w:lastColumn="0" w:noHBand="0" w:noVBand="1"/>
      </w:tblPr>
      <w:tblGrid>
        <w:gridCol w:w="1335"/>
        <w:gridCol w:w="2493"/>
        <w:gridCol w:w="3118"/>
        <w:gridCol w:w="3221"/>
      </w:tblGrid>
      <w:tr w:rsidR="00753EC1" w:rsidRPr="00753EC1" w14:paraId="0B8837CF" w14:textId="77777777" w:rsidTr="004D30D8">
        <w:tc>
          <w:tcPr>
            <w:tcW w:w="1335" w:type="dxa"/>
          </w:tcPr>
          <w:p w14:paraId="327DBDDC" w14:textId="77777777" w:rsidR="00753EC1" w:rsidRPr="00753EC1" w:rsidRDefault="00753EC1" w:rsidP="00753EC1">
            <w:pPr>
              <w:jc w:val="center"/>
              <w:rPr>
                <w:b/>
              </w:rPr>
            </w:pPr>
            <w:r w:rsidRPr="00753EC1">
              <w:rPr>
                <w:b/>
              </w:rPr>
              <w:t>Test Case</w:t>
            </w:r>
          </w:p>
        </w:tc>
        <w:tc>
          <w:tcPr>
            <w:tcW w:w="2493" w:type="dxa"/>
          </w:tcPr>
          <w:p w14:paraId="1CE98015" w14:textId="77777777" w:rsidR="00753EC1" w:rsidRPr="00753EC1" w:rsidRDefault="00753EC1" w:rsidP="00753EC1">
            <w:pPr>
              <w:jc w:val="center"/>
              <w:rPr>
                <w:b/>
              </w:rPr>
            </w:pPr>
            <w:r w:rsidRPr="00753EC1">
              <w:rPr>
                <w:b/>
              </w:rPr>
              <w:t>Description</w:t>
            </w:r>
          </w:p>
        </w:tc>
        <w:tc>
          <w:tcPr>
            <w:tcW w:w="3118" w:type="dxa"/>
          </w:tcPr>
          <w:p w14:paraId="44E37354" w14:textId="77777777" w:rsidR="00753EC1" w:rsidRPr="00753EC1" w:rsidRDefault="00753EC1" w:rsidP="00753EC1">
            <w:pPr>
              <w:jc w:val="center"/>
              <w:rPr>
                <w:b/>
              </w:rPr>
            </w:pPr>
            <w:r w:rsidRPr="00753EC1">
              <w:rPr>
                <w:b/>
              </w:rPr>
              <w:t>Expected</w:t>
            </w:r>
            <w:r w:rsidR="004F16C9">
              <w:rPr>
                <w:b/>
              </w:rPr>
              <w:t xml:space="preserve"> Result</w:t>
            </w:r>
          </w:p>
        </w:tc>
        <w:tc>
          <w:tcPr>
            <w:tcW w:w="3221" w:type="dxa"/>
          </w:tcPr>
          <w:p w14:paraId="64CC4537" w14:textId="77777777" w:rsidR="00753EC1" w:rsidRPr="00753EC1" w:rsidRDefault="004F16C9" w:rsidP="00753EC1">
            <w:pPr>
              <w:jc w:val="center"/>
              <w:rPr>
                <w:b/>
              </w:rPr>
            </w:pPr>
            <w:r>
              <w:rPr>
                <w:b/>
              </w:rPr>
              <w:t>Actual Result</w:t>
            </w:r>
          </w:p>
        </w:tc>
      </w:tr>
      <w:tr w:rsidR="00753EC1" w14:paraId="29043CB6" w14:textId="77777777" w:rsidTr="004D30D8">
        <w:tc>
          <w:tcPr>
            <w:tcW w:w="1335" w:type="dxa"/>
          </w:tcPr>
          <w:p w14:paraId="03D1B81A" w14:textId="77777777" w:rsidR="00753EC1" w:rsidRDefault="00753EC1" w:rsidP="00753EC1">
            <w:r>
              <w:t>Case 1</w:t>
            </w:r>
          </w:p>
        </w:tc>
        <w:tc>
          <w:tcPr>
            <w:tcW w:w="2493" w:type="dxa"/>
          </w:tcPr>
          <w:p w14:paraId="1F905DE4" w14:textId="06010BF0" w:rsidR="00753EC1" w:rsidRPr="00A215E0" w:rsidRDefault="000E5437" w:rsidP="00917024">
            <w:pPr>
              <w:rPr>
                <w:color w:val="FF0000"/>
              </w:rPr>
            </w:pPr>
            <w:r>
              <w:t xml:space="preserve">Members sign up </w:t>
            </w:r>
          </w:p>
        </w:tc>
        <w:tc>
          <w:tcPr>
            <w:tcW w:w="3118" w:type="dxa"/>
          </w:tcPr>
          <w:p w14:paraId="006EC042" w14:textId="057B4FEC" w:rsidR="00753EC1" w:rsidRDefault="000E5437" w:rsidP="00753EC1">
            <w:r>
              <w:t>Members sign up successfully</w:t>
            </w:r>
          </w:p>
        </w:tc>
        <w:tc>
          <w:tcPr>
            <w:tcW w:w="3221" w:type="dxa"/>
          </w:tcPr>
          <w:p w14:paraId="33D261F1" w14:textId="77777777" w:rsidR="00753EC1" w:rsidRDefault="004F16C9" w:rsidP="004F16C9">
            <w:r>
              <w:t xml:space="preserve">As expected. </w:t>
            </w:r>
            <w:r w:rsidR="00753EC1">
              <w:t>Ref SS1.</w:t>
            </w:r>
          </w:p>
        </w:tc>
      </w:tr>
      <w:tr w:rsidR="00753EC1" w14:paraId="4A7A224E" w14:textId="77777777" w:rsidTr="004D30D8">
        <w:tc>
          <w:tcPr>
            <w:tcW w:w="1335" w:type="dxa"/>
          </w:tcPr>
          <w:p w14:paraId="2299CF26" w14:textId="1E09A590" w:rsidR="00753EC1" w:rsidRDefault="003B27CC" w:rsidP="00753EC1">
            <w:r>
              <w:t>Case 2</w:t>
            </w:r>
          </w:p>
        </w:tc>
        <w:tc>
          <w:tcPr>
            <w:tcW w:w="2493" w:type="dxa"/>
          </w:tcPr>
          <w:p w14:paraId="01ACA968" w14:textId="3DA860BA" w:rsidR="00753EC1" w:rsidRDefault="000E5437" w:rsidP="00753EC1">
            <w:r>
              <w:t>Members selection to subscribe</w:t>
            </w:r>
          </w:p>
        </w:tc>
        <w:tc>
          <w:tcPr>
            <w:tcW w:w="3118" w:type="dxa"/>
          </w:tcPr>
          <w:p w14:paraId="57EBA647" w14:textId="4301A8FB" w:rsidR="00753EC1" w:rsidRDefault="000E5437" w:rsidP="00133AE7">
            <w:r>
              <w:t>Members able to choose what they would like to sign up to</w:t>
            </w:r>
          </w:p>
        </w:tc>
        <w:tc>
          <w:tcPr>
            <w:tcW w:w="3221" w:type="dxa"/>
          </w:tcPr>
          <w:p w14:paraId="0656C96E" w14:textId="2068465D" w:rsidR="00753EC1" w:rsidRDefault="003F38ED" w:rsidP="00753EC1">
            <w:r>
              <w:t>As expected. Ref SS2.</w:t>
            </w:r>
          </w:p>
        </w:tc>
      </w:tr>
      <w:tr w:rsidR="00753EC1" w14:paraId="32758156" w14:textId="77777777" w:rsidTr="004D30D8">
        <w:tc>
          <w:tcPr>
            <w:tcW w:w="1335" w:type="dxa"/>
          </w:tcPr>
          <w:p w14:paraId="4A82DDA8" w14:textId="602CE548" w:rsidR="00753EC1" w:rsidRDefault="003B27CC" w:rsidP="00753EC1">
            <w:r>
              <w:t>Case 3</w:t>
            </w:r>
          </w:p>
        </w:tc>
        <w:tc>
          <w:tcPr>
            <w:tcW w:w="2493" w:type="dxa"/>
          </w:tcPr>
          <w:p w14:paraId="197E4F46" w14:textId="4CE6F536" w:rsidR="00753EC1" w:rsidRDefault="000E5437" w:rsidP="00753EC1">
            <w:r>
              <w:t>Members unsubscribe</w:t>
            </w:r>
          </w:p>
        </w:tc>
        <w:tc>
          <w:tcPr>
            <w:tcW w:w="3118" w:type="dxa"/>
          </w:tcPr>
          <w:p w14:paraId="1DB3F0B8" w14:textId="0291483F" w:rsidR="00753EC1" w:rsidRDefault="000E5437" w:rsidP="00753EC1">
            <w:r>
              <w:t>Members unsubscribe successfully</w:t>
            </w:r>
          </w:p>
        </w:tc>
        <w:tc>
          <w:tcPr>
            <w:tcW w:w="3221" w:type="dxa"/>
          </w:tcPr>
          <w:p w14:paraId="1B2696D7" w14:textId="12A22510" w:rsidR="00753EC1" w:rsidRDefault="003F38ED" w:rsidP="00753EC1">
            <w:r>
              <w:t>As expected. Ref SS3.</w:t>
            </w:r>
          </w:p>
        </w:tc>
      </w:tr>
      <w:tr w:rsidR="00141D4B" w14:paraId="0C7EF94B" w14:textId="77777777" w:rsidTr="004D30D8">
        <w:tc>
          <w:tcPr>
            <w:tcW w:w="1335" w:type="dxa"/>
          </w:tcPr>
          <w:p w14:paraId="60EF81CE" w14:textId="79FB38E8" w:rsidR="00141D4B" w:rsidRDefault="003B27CC" w:rsidP="00753EC1">
            <w:r>
              <w:t>Case 4</w:t>
            </w:r>
          </w:p>
        </w:tc>
        <w:tc>
          <w:tcPr>
            <w:tcW w:w="2493" w:type="dxa"/>
          </w:tcPr>
          <w:p w14:paraId="5F539333" w14:textId="04965D68" w:rsidR="00141D4B" w:rsidRDefault="000E5437" w:rsidP="00753EC1">
            <w:r>
              <w:t>Admin Login</w:t>
            </w:r>
          </w:p>
        </w:tc>
        <w:tc>
          <w:tcPr>
            <w:tcW w:w="3118" w:type="dxa"/>
          </w:tcPr>
          <w:p w14:paraId="244303CA" w14:textId="430B44FB" w:rsidR="00141D4B" w:rsidRDefault="000E5437" w:rsidP="00753EC1">
            <w:r>
              <w:t>Admin login successfully</w:t>
            </w:r>
          </w:p>
        </w:tc>
        <w:tc>
          <w:tcPr>
            <w:tcW w:w="3221" w:type="dxa"/>
          </w:tcPr>
          <w:p w14:paraId="39F52451" w14:textId="1FA20248" w:rsidR="00141D4B" w:rsidRDefault="003F38ED" w:rsidP="00753EC1">
            <w:r>
              <w:t>As expected. Ref SS4.</w:t>
            </w:r>
          </w:p>
        </w:tc>
      </w:tr>
      <w:tr w:rsidR="00EC111F" w14:paraId="2E57A8CA" w14:textId="77777777" w:rsidTr="004D30D8">
        <w:tc>
          <w:tcPr>
            <w:tcW w:w="1335" w:type="dxa"/>
          </w:tcPr>
          <w:p w14:paraId="7E2E58C1" w14:textId="18709B13" w:rsidR="00EC111F" w:rsidRDefault="003B27CC" w:rsidP="00753EC1">
            <w:r>
              <w:t>Case 5</w:t>
            </w:r>
          </w:p>
        </w:tc>
        <w:tc>
          <w:tcPr>
            <w:tcW w:w="2493" w:type="dxa"/>
          </w:tcPr>
          <w:p w14:paraId="530FF240" w14:textId="4588262D" w:rsidR="00EC111F" w:rsidRDefault="000E5437" w:rsidP="00753EC1">
            <w:proofErr w:type="gramStart"/>
            <w:r>
              <w:t>Admin</w:t>
            </w:r>
            <w:proofErr w:type="gramEnd"/>
            <w:r>
              <w:t xml:space="preserve"> display all members</w:t>
            </w:r>
          </w:p>
        </w:tc>
        <w:tc>
          <w:tcPr>
            <w:tcW w:w="3118" w:type="dxa"/>
          </w:tcPr>
          <w:p w14:paraId="25CD711F" w14:textId="17FDA747" w:rsidR="00EC111F" w:rsidRDefault="000E5437" w:rsidP="00753EC1">
            <w:r>
              <w:t>All</w:t>
            </w:r>
            <w:r w:rsidR="009C078E">
              <w:t xml:space="preserve"> subscribed</w:t>
            </w:r>
            <w:r>
              <w:t xml:space="preserve"> members displayed</w:t>
            </w:r>
          </w:p>
        </w:tc>
        <w:tc>
          <w:tcPr>
            <w:tcW w:w="3221" w:type="dxa"/>
          </w:tcPr>
          <w:p w14:paraId="55796D01" w14:textId="5F958BC3" w:rsidR="00EC111F" w:rsidRDefault="003F38ED" w:rsidP="00753EC1">
            <w:r>
              <w:t>As expected. Ref SS5.</w:t>
            </w:r>
          </w:p>
        </w:tc>
      </w:tr>
      <w:tr w:rsidR="00091105" w14:paraId="7DDB7387" w14:textId="77777777" w:rsidTr="004D30D8">
        <w:tc>
          <w:tcPr>
            <w:tcW w:w="1335" w:type="dxa"/>
          </w:tcPr>
          <w:p w14:paraId="4262A644" w14:textId="36A406F0" w:rsidR="00091105" w:rsidRDefault="003B27CC" w:rsidP="00753EC1">
            <w:r>
              <w:t>Case 6</w:t>
            </w:r>
          </w:p>
        </w:tc>
        <w:tc>
          <w:tcPr>
            <w:tcW w:w="2493" w:type="dxa"/>
          </w:tcPr>
          <w:p w14:paraId="5D9148BB" w14:textId="02D96F05" w:rsidR="00091105" w:rsidRDefault="000E5437" w:rsidP="00753EC1">
            <w:r>
              <w:t>Admin display members unsubscribe request</w:t>
            </w:r>
          </w:p>
        </w:tc>
        <w:tc>
          <w:tcPr>
            <w:tcW w:w="3118" w:type="dxa"/>
          </w:tcPr>
          <w:p w14:paraId="29A01975" w14:textId="4614CCD7" w:rsidR="00091105" w:rsidRDefault="000E5437" w:rsidP="00753EC1">
            <w:r>
              <w:t>Unsubscribe request displayed</w:t>
            </w:r>
          </w:p>
        </w:tc>
        <w:tc>
          <w:tcPr>
            <w:tcW w:w="3221" w:type="dxa"/>
          </w:tcPr>
          <w:p w14:paraId="7DFD6A14" w14:textId="6443ADEE" w:rsidR="00091105" w:rsidRDefault="003F38ED" w:rsidP="00753EC1">
            <w:r>
              <w:t>As expected. Ref SS6.</w:t>
            </w:r>
          </w:p>
        </w:tc>
      </w:tr>
      <w:tr w:rsidR="00091105" w14:paraId="7E116F80" w14:textId="77777777" w:rsidTr="004D30D8">
        <w:tc>
          <w:tcPr>
            <w:tcW w:w="1335" w:type="dxa"/>
          </w:tcPr>
          <w:p w14:paraId="4A04ACF4" w14:textId="31408129" w:rsidR="00091105" w:rsidRDefault="003B27CC" w:rsidP="00753EC1">
            <w:r>
              <w:t>Case 7</w:t>
            </w:r>
          </w:p>
        </w:tc>
        <w:tc>
          <w:tcPr>
            <w:tcW w:w="2493" w:type="dxa"/>
          </w:tcPr>
          <w:p w14:paraId="306BD8FE" w14:textId="2D358A2A" w:rsidR="00091105" w:rsidRDefault="000E5437" w:rsidP="00753EC1">
            <w:r>
              <w:t>Admin</w:t>
            </w:r>
            <w:r w:rsidR="00092717">
              <w:t xml:space="preserve"> able to search for members to unsubscribe</w:t>
            </w:r>
          </w:p>
        </w:tc>
        <w:tc>
          <w:tcPr>
            <w:tcW w:w="3118" w:type="dxa"/>
          </w:tcPr>
          <w:p w14:paraId="347065A3" w14:textId="2FA228DF" w:rsidR="00091105" w:rsidRDefault="00092717" w:rsidP="00753EC1">
            <w:r>
              <w:t>Searching of members found</w:t>
            </w:r>
          </w:p>
        </w:tc>
        <w:tc>
          <w:tcPr>
            <w:tcW w:w="3221" w:type="dxa"/>
          </w:tcPr>
          <w:p w14:paraId="56F7DE21" w14:textId="72E41C5D" w:rsidR="00091105" w:rsidRDefault="003F38ED" w:rsidP="00753EC1">
            <w:r>
              <w:t>As expected. Ref SS7.</w:t>
            </w:r>
          </w:p>
        </w:tc>
      </w:tr>
      <w:tr w:rsidR="00091105" w14:paraId="662FE463" w14:textId="77777777" w:rsidTr="004D30D8">
        <w:tc>
          <w:tcPr>
            <w:tcW w:w="1335" w:type="dxa"/>
          </w:tcPr>
          <w:p w14:paraId="09895366" w14:textId="025939DB" w:rsidR="00091105" w:rsidRDefault="003B27CC" w:rsidP="00753EC1">
            <w:r>
              <w:t>Case 8</w:t>
            </w:r>
          </w:p>
        </w:tc>
        <w:tc>
          <w:tcPr>
            <w:tcW w:w="2493" w:type="dxa"/>
          </w:tcPr>
          <w:p w14:paraId="74512F1B" w14:textId="16F8035A" w:rsidR="00091105" w:rsidRDefault="00092717" w:rsidP="00753EC1">
            <w:r>
              <w:t xml:space="preserve">Admin to receive </w:t>
            </w:r>
            <w:proofErr w:type="spellStart"/>
            <w:proofErr w:type="gramStart"/>
            <w:r>
              <w:t>a</w:t>
            </w:r>
            <w:proofErr w:type="spellEnd"/>
            <w:proofErr w:type="gramEnd"/>
            <w:r>
              <w:t xml:space="preserve"> email when a member request to unsubscribe</w:t>
            </w:r>
          </w:p>
        </w:tc>
        <w:tc>
          <w:tcPr>
            <w:tcW w:w="3118" w:type="dxa"/>
          </w:tcPr>
          <w:p w14:paraId="69890618" w14:textId="49C48B49" w:rsidR="00091105" w:rsidRDefault="00092717" w:rsidP="00753EC1">
            <w:r>
              <w:t>Email received</w:t>
            </w:r>
          </w:p>
        </w:tc>
        <w:tc>
          <w:tcPr>
            <w:tcW w:w="3221" w:type="dxa"/>
          </w:tcPr>
          <w:p w14:paraId="48BBC2E0" w14:textId="75E24327" w:rsidR="00091105" w:rsidRDefault="003F38ED" w:rsidP="00753EC1">
            <w:r>
              <w:t>As expected. Ref SS8.</w:t>
            </w:r>
          </w:p>
        </w:tc>
      </w:tr>
    </w:tbl>
    <w:p w14:paraId="73F316A9" w14:textId="77777777" w:rsidR="004D30D8" w:rsidRDefault="004D30D8" w:rsidP="00753EC1"/>
    <w:p w14:paraId="4FB943F6" w14:textId="77777777" w:rsidR="004D30D8" w:rsidRDefault="004D30D8" w:rsidP="004D30D8">
      <w:r>
        <w:br w:type="page"/>
      </w:r>
    </w:p>
    <w:tbl>
      <w:tblPr>
        <w:tblStyle w:val="TableGrid"/>
        <w:tblW w:w="10335" w:type="dxa"/>
        <w:tblInd w:w="-431" w:type="dxa"/>
        <w:tblLook w:val="04A0" w:firstRow="1" w:lastRow="0" w:firstColumn="1" w:lastColumn="0" w:noHBand="0" w:noVBand="1"/>
      </w:tblPr>
      <w:tblGrid>
        <w:gridCol w:w="715"/>
        <w:gridCol w:w="9620"/>
      </w:tblGrid>
      <w:tr w:rsidR="00753EC1" w14:paraId="2FABC094" w14:textId="77777777" w:rsidTr="003F38ED">
        <w:tc>
          <w:tcPr>
            <w:tcW w:w="715" w:type="dxa"/>
          </w:tcPr>
          <w:p w14:paraId="117103DF" w14:textId="77777777" w:rsidR="00753EC1" w:rsidRDefault="00753EC1" w:rsidP="00753EC1">
            <w:r>
              <w:lastRenderedPageBreak/>
              <w:t>SS1</w:t>
            </w:r>
          </w:p>
        </w:tc>
        <w:tc>
          <w:tcPr>
            <w:tcW w:w="9620" w:type="dxa"/>
          </w:tcPr>
          <w:p w14:paraId="0C1D311D" w14:textId="77777777" w:rsidR="009C078E" w:rsidRDefault="009C078E" w:rsidP="009C078E">
            <w:pPr>
              <w:jc w:val="center"/>
              <w:rPr>
                <w:noProof/>
              </w:rPr>
            </w:pPr>
            <w:r>
              <w:rPr>
                <w:noProof/>
              </w:rPr>
              <w:drawing>
                <wp:inline distT="0" distB="0" distL="0" distR="0" wp14:anchorId="7E230EF4" wp14:editId="7767820F">
                  <wp:extent cx="3550920" cy="258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100" t="10683" r="19310" b="12273"/>
                          <a:stretch/>
                        </pic:blipFill>
                        <pic:spPr bwMode="auto">
                          <a:xfrm>
                            <a:off x="0" y="0"/>
                            <a:ext cx="3550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37AE2AC6" w14:textId="67DAF874" w:rsidR="00753EC1" w:rsidRDefault="00753EC1" w:rsidP="009C078E">
            <w:pPr>
              <w:jc w:val="center"/>
            </w:pPr>
          </w:p>
        </w:tc>
      </w:tr>
      <w:tr w:rsidR="00ED0358" w14:paraId="1F5AF70F" w14:textId="77777777" w:rsidTr="003F38ED">
        <w:tc>
          <w:tcPr>
            <w:tcW w:w="715" w:type="dxa"/>
          </w:tcPr>
          <w:p w14:paraId="6B07AEA7" w14:textId="2F0CFE8E" w:rsidR="00ED0358" w:rsidRDefault="00ED0358" w:rsidP="00ED0358">
            <w:r>
              <w:t>SS2</w:t>
            </w:r>
          </w:p>
        </w:tc>
        <w:tc>
          <w:tcPr>
            <w:tcW w:w="9620" w:type="dxa"/>
          </w:tcPr>
          <w:p w14:paraId="20C4220C" w14:textId="61FFCAC7" w:rsidR="00ED0358" w:rsidRDefault="009C078E" w:rsidP="009C078E">
            <w:pPr>
              <w:jc w:val="center"/>
            </w:pPr>
            <w:r>
              <w:rPr>
                <w:noProof/>
              </w:rPr>
              <w:drawing>
                <wp:inline distT="0" distB="0" distL="0" distR="0" wp14:anchorId="7ED01543" wp14:editId="0FCCA4E0">
                  <wp:extent cx="3535680" cy="2895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205" r="20460" b="13636"/>
                          <a:stretch/>
                        </pic:blipFill>
                        <pic:spPr bwMode="auto">
                          <a:xfrm>
                            <a:off x="0" y="0"/>
                            <a:ext cx="3535680" cy="2895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358" w14:paraId="06C6DBF0" w14:textId="77777777" w:rsidTr="003F38ED">
        <w:tc>
          <w:tcPr>
            <w:tcW w:w="715" w:type="dxa"/>
          </w:tcPr>
          <w:p w14:paraId="7FC4C5F9" w14:textId="4CD5F4D7" w:rsidR="00ED0358" w:rsidRDefault="00ED0358" w:rsidP="00ED0358">
            <w:r>
              <w:t>SS3</w:t>
            </w:r>
          </w:p>
        </w:tc>
        <w:tc>
          <w:tcPr>
            <w:tcW w:w="9620" w:type="dxa"/>
          </w:tcPr>
          <w:p w14:paraId="3AEBE542" w14:textId="6E479B34" w:rsidR="00ED0358" w:rsidRDefault="009C078E" w:rsidP="009C078E">
            <w:pPr>
              <w:jc w:val="center"/>
            </w:pPr>
            <w:r>
              <w:rPr>
                <w:noProof/>
              </w:rPr>
              <w:drawing>
                <wp:inline distT="0" distB="0" distL="0" distR="0" wp14:anchorId="4C1A00EB" wp14:editId="3B352399">
                  <wp:extent cx="2735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64" t="14773" r="29028" b="10682"/>
                          <a:stretch/>
                        </pic:blipFill>
                        <pic:spPr bwMode="auto">
                          <a:xfrm>
                            <a:off x="0" y="0"/>
                            <a:ext cx="2735580" cy="24993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358" w14:paraId="45C73A96" w14:textId="77777777" w:rsidTr="003F38ED">
        <w:tc>
          <w:tcPr>
            <w:tcW w:w="715" w:type="dxa"/>
          </w:tcPr>
          <w:p w14:paraId="15F03A31" w14:textId="3D32BCF5" w:rsidR="00ED0358" w:rsidRDefault="00ED0358" w:rsidP="00ED0358">
            <w:r>
              <w:lastRenderedPageBreak/>
              <w:t>SS4</w:t>
            </w:r>
          </w:p>
        </w:tc>
        <w:tc>
          <w:tcPr>
            <w:tcW w:w="9620" w:type="dxa"/>
          </w:tcPr>
          <w:p w14:paraId="3BF51F86" w14:textId="7C09A4FB" w:rsidR="00ED0358" w:rsidRDefault="009C078E" w:rsidP="009C078E">
            <w:pPr>
              <w:jc w:val="center"/>
              <w:rPr>
                <w:noProof/>
                <w:lang w:val="en-AU" w:eastAsia="zh-TW"/>
              </w:rPr>
            </w:pPr>
            <w:r>
              <w:rPr>
                <w:noProof/>
                <w:lang w:val="en-AU" w:eastAsia="zh-TW"/>
              </w:rPr>
              <w:drawing>
                <wp:inline distT="0" distB="0" distL="0" distR="0" wp14:anchorId="6A058820" wp14:editId="52FF3F4D">
                  <wp:extent cx="4687118"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28" b="4773"/>
                          <a:stretch/>
                        </pic:blipFill>
                        <pic:spPr bwMode="auto">
                          <a:xfrm>
                            <a:off x="0" y="0"/>
                            <a:ext cx="4689604" cy="25159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358" w14:paraId="4DBF58B8" w14:textId="77777777" w:rsidTr="003F38ED">
        <w:tc>
          <w:tcPr>
            <w:tcW w:w="715" w:type="dxa"/>
          </w:tcPr>
          <w:p w14:paraId="63FF8AED" w14:textId="35355B5D" w:rsidR="00ED0358" w:rsidRDefault="00ED0358" w:rsidP="00ED0358">
            <w:r>
              <w:t>SS</w:t>
            </w:r>
            <w:r w:rsidR="009F3EB9">
              <w:t>5</w:t>
            </w:r>
          </w:p>
        </w:tc>
        <w:tc>
          <w:tcPr>
            <w:tcW w:w="9620" w:type="dxa"/>
          </w:tcPr>
          <w:p w14:paraId="0746F2ED" w14:textId="77777777" w:rsidR="009C078E" w:rsidRDefault="009C078E" w:rsidP="009C078E">
            <w:pPr>
              <w:jc w:val="center"/>
              <w:rPr>
                <w:noProof/>
              </w:rPr>
            </w:pPr>
          </w:p>
          <w:p w14:paraId="5D818B06" w14:textId="42746B58" w:rsidR="00ED0358" w:rsidRDefault="009C078E" w:rsidP="009C078E">
            <w:pPr>
              <w:jc w:val="center"/>
            </w:pPr>
            <w:r>
              <w:rPr>
                <w:noProof/>
              </w:rPr>
              <w:drawing>
                <wp:inline distT="0" distB="0" distL="0" distR="0" wp14:anchorId="13546AA0" wp14:editId="3085AB6F">
                  <wp:extent cx="5242560" cy="270277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4318" r="1279" b="5228"/>
                          <a:stretch/>
                        </pic:blipFill>
                        <pic:spPr bwMode="auto">
                          <a:xfrm>
                            <a:off x="0" y="0"/>
                            <a:ext cx="5258021" cy="2710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358" w14:paraId="01435ED3" w14:textId="77777777" w:rsidTr="003F38ED">
        <w:tc>
          <w:tcPr>
            <w:tcW w:w="715" w:type="dxa"/>
          </w:tcPr>
          <w:p w14:paraId="1BC74C18" w14:textId="7B81BE0C" w:rsidR="00ED0358" w:rsidRDefault="00ED0358" w:rsidP="00ED0358">
            <w:r>
              <w:t>SS</w:t>
            </w:r>
            <w:r w:rsidR="009F3EB9">
              <w:t>6</w:t>
            </w:r>
          </w:p>
        </w:tc>
        <w:tc>
          <w:tcPr>
            <w:tcW w:w="9620" w:type="dxa"/>
          </w:tcPr>
          <w:p w14:paraId="47BEE426" w14:textId="1A7B8DD0" w:rsidR="00ED0358" w:rsidRDefault="009C078E" w:rsidP="009C078E">
            <w:pPr>
              <w:jc w:val="center"/>
            </w:pPr>
            <w:r>
              <w:rPr>
                <w:noProof/>
              </w:rPr>
              <w:drawing>
                <wp:inline distT="0" distB="0" distL="0" distR="0" wp14:anchorId="21970F46" wp14:editId="47EE428A">
                  <wp:extent cx="596646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3070860"/>
                          </a:xfrm>
                          <a:prstGeom prst="rect">
                            <a:avLst/>
                          </a:prstGeom>
                          <a:noFill/>
                          <a:ln>
                            <a:noFill/>
                          </a:ln>
                        </pic:spPr>
                      </pic:pic>
                    </a:graphicData>
                  </a:graphic>
                </wp:inline>
              </w:drawing>
            </w:r>
          </w:p>
        </w:tc>
      </w:tr>
      <w:tr w:rsidR="00ED0358" w14:paraId="7FE5CE2D" w14:textId="77777777" w:rsidTr="003F38ED">
        <w:tc>
          <w:tcPr>
            <w:tcW w:w="715" w:type="dxa"/>
          </w:tcPr>
          <w:p w14:paraId="6CF3BAF0" w14:textId="24C0DDB7" w:rsidR="00ED0358" w:rsidRDefault="00ED0358" w:rsidP="00ED0358">
            <w:r>
              <w:t>SS</w:t>
            </w:r>
            <w:r w:rsidR="009F3EB9">
              <w:t>7</w:t>
            </w:r>
          </w:p>
        </w:tc>
        <w:tc>
          <w:tcPr>
            <w:tcW w:w="9620" w:type="dxa"/>
          </w:tcPr>
          <w:p w14:paraId="27769782" w14:textId="77777777" w:rsidR="009C078E" w:rsidRDefault="009C078E" w:rsidP="009C078E">
            <w:pPr>
              <w:jc w:val="center"/>
              <w:rPr>
                <w:noProof/>
              </w:rPr>
            </w:pPr>
          </w:p>
          <w:p w14:paraId="5D5779BA" w14:textId="6093F6F9" w:rsidR="00ED0358" w:rsidRDefault="009C078E" w:rsidP="009C078E">
            <w:pPr>
              <w:jc w:val="center"/>
            </w:pPr>
            <w:r>
              <w:rPr>
                <w:noProof/>
              </w:rPr>
              <w:lastRenderedPageBreak/>
              <w:drawing>
                <wp:inline distT="0" distB="0" distL="0" distR="0" wp14:anchorId="1B598649" wp14:editId="2A74DECC">
                  <wp:extent cx="5844540" cy="3070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90" r="1918" b="4319"/>
                          <a:stretch/>
                        </pic:blipFill>
                        <pic:spPr bwMode="auto">
                          <a:xfrm>
                            <a:off x="0" y="0"/>
                            <a:ext cx="5844540" cy="30708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358" w14:paraId="20DCD03B" w14:textId="77777777" w:rsidTr="003F38ED">
        <w:tc>
          <w:tcPr>
            <w:tcW w:w="715" w:type="dxa"/>
          </w:tcPr>
          <w:p w14:paraId="1568F8F3" w14:textId="1295C6E8" w:rsidR="00ED0358" w:rsidRDefault="00ED0358" w:rsidP="00ED0358">
            <w:r>
              <w:lastRenderedPageBreak/>
              <w:t>SS</w:t>
            </w:r>
            <w:r w:rsidR="009F3EB9">
              <w:t>8</w:t>
            </w:r>
          </w:p>
        </w:tc>
        <w:tc>
          <w:tcPr>
            <w:tcW w:w="9620" w:type="dxa"/>
          </w:tcPr>
          <w:p w14:paraId="231BD496" w14:textId="77777777" w:rsidR="001408EF" w:rsidRDefault="001408EF" w:rsidP="00ED0358">
            <w:pPr>
              <w:rPr>
                <w:noProof/>
              </w:rPr>
            </w:pPr>
          </w:p>
          <w:p w14:paraId="772350B9" w14:textId="67618442" w:rsidR="00ED0358" w:rsidRDefault="009C078E" w:rsidP="00ED0358">
            <w:r>
              <w:rPr>
                <w:noProof/>
              </w:rPr>
              <w:drawing>
                <wp:inline distT="0" distB="0" distL="0" distR="0" wp14:anchorId="19FAF0BA" wp14:editId="5210BE4D">
                  <wp:extent cx="5844540" cy="2887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02" t="4092" r="-384" b="9772"/>
                          <a:stretch/>
                        </pic:blipFill>
                        <pic:spPr bwMode="auto">
                          <a:xfrm>
                            <a:off x="0" y="0"/>
                            <a:ext cx="5844540" cy="28879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6EC0265" w14:textId="77777777" w:rsidR="00091105" w:rsidRPr="004D30D8" w:rsidRDefault="00091105">
      <w:pPr>
        <w:rPr>
          <w:rFonts w:asciiTheme="majorHAnsi" w:hAnsiTheme="majorHAnsi"/>
          <w:sz w:val="72"/>
          <w:szCs w:val="18"/>
          <w:lang w:val="en-AU"/>
        </w:rPr>
      </w:pPr>
    </w:p>
    <w:sectPr w:rsidR="00091105" w:rsidRPr="004D30D8" w:rsidSect="00BE2115">
      <w:headerReference w:type="default" r:id="rId19"/>
      <w:footerReference w:type="default" r:id="rId20"/>
      <w:headerReference w:type="first" r:id="rId21"/>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40C6E" w14:textId="77777777" w:rsidR="000E5676" w:rsidRDefault="000E5676" w:rsidP="008606AB">
      <w:r>
        <w:separator/>
      </w:r>
    </w:p>
  </w:endnote>
  <w:endnote w:type="continuationSeparator" w:id="0">
    <w:p w14:paraId="6EDFE498" w14:textId="77777777" w:rsidR="000E5676" w:rsidRDefault="000E5676"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53F3D" w14:textId="44983AEE" w:rsidR="00B03BF3" w:rsidRPr="00E81B4B" w:rsidRDefault="000E5676"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03BF3">
          <w:t>Diploma of Software Development – Programming III</w:t>
        </w:r>
      </w:sdtContent>
    </w:sdt>
    <w:r w:rsidR="00B03BF3" w:rsidRPr="00E81B4B">
      <w:t xml:space="preserve"> </w:t>
    </w:r>
    <w:r w:rsidR="00B03BF3">
      <w:tab/>
    </w:r>
    <w:r w:rsidR="00B03BF3">
      <w:tab/>
    </w:r>
    <w:sdt>
      <w:sdtPr>
        <w:id w:val="2097666719"/>
        <w:docPartObj>
          <w:docPartGallery w:val="Page Numbers (Bottom of Page)"/>
          <w:docPartUnique/>
        </w:docPartObj>
      </w:sdtPr>
      <w:sdtEndPr/>
      <w:sdtContent>
        <w:r w:rsidR="00B03BF3" w:rsidRPr="00AD010B">
          <w:rPr>
            <w:rStyle w:val="PageNumber"/>
            <w:noProof/>
            <w:highlight w:val="lightGray"/>
            <w:lang w:val="en-AU" w:eastAsia="zh-TW"/>
          </w:rPr>
          <mc:AlternateContent>
            <mc:Choice Requires="wps">
              <w:drawing>
                <wp:anchor distT="0" distB="0" distL="114300" distR="114300" simplePos="0" relativeHeight="251659264" behindDoc="1" locked="0" layoutInCell="1" allowOverlap="1" wp14:anchorId="4785764D" wp14:editId="661832E6">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5675CFBA"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00B03BF3" w:rsidRPr="00AD010B">
          <w:rPr>
            <w:rStyle w:val="PageNumber"/>
            <w:highlight w:val="lightGray"/>
          </w:rPr>
          <w:fldChar w:fldCharType="begin"/>
        </w:r>
        <w:r w:rsidR="00B03BF3" w:rsidRPr="00AD010B">
          <w:rPr>
            <w:rStyle w:val="PageNumber"/>
            <w:highlight w:val="lightGray"/>
          </w:rPr>
          <w:instrText xml:space="preserve"> PAGE   \* MERGEFORMAT </w:instrText>
        </w:r>
        <w:r w:rsidR="00B03BF3" w:rsidRPr="00AD010B">
          <w:rPr>
            <w:rStyle w:val="PageNumber"/>
            <w:highlight w:val="lightGray"/>
          </w:rPr>
          <w:fldChar w:fldCharType="separate"/>
        </w:r>
        <w:r w:rsidR="00342F09">
          <w:rPr>
            <w:rStyle w:val="PageNumber"/>
            <w:noProof/>
            <w:highlight w:val="lightGray"/>
          </w:rPr>
          <w:t>8</w:t>
        </w:r>
        <w:r w:rsidR="00B03BF3"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5007B" w14:textId="77777777" w:rsidR="000E5676" w:rsidRDefault="000E5676" w:rsidP="008606AB">
      <w:r>
        <w:separator/>
      </w:r>
    </w:p>
  </w:footnote>
  <w:footnote w:type="continuationSeparator" w:id="0">
    <w:p w14:paraId="6B77D335" w14:textId="77777777" w:rsidR="000E5676" w:rsidRDefault="000E5676"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D39F7" w14:textId="77777777" w:rsidR="00B03BF3" w:rsidRDefault="00B03BF3">
    <w:pPr>
      <w:pStyle w:val="Header"/>
    </w:pPr>
    <w:r>
      <w:rPr>
        <w:noProof/>
        <w:lang w:val="en-AU" w:eastAsia="zh-TW"/>
      </w:rPr>
      <mc:AlternateContent>
        <mc:Choice Requires="wps">
          <w:drawing>
            <wp:anchor distT="0" distB="0" distL="114300" distR="114300" simplePos="0" relativeHeight="251658239" behindDoc="1" locked="0" layoutInCell="1" allowOverlap="1" wp14:anchorId="6F9A8F43" wp14:editId="1776E6EB">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B5BA54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98250" w14:textId="77777777" w:rsidR="00B03BF3" w:rsidRDefault="00B03BF3">
    <w:pPr>
      <w:pStyle w:val="Header"/>
    </w:pPr>
    <w:r>
      <w:rPr>
        <w:noProof/>
        <w:lang w:val="en-AU" w:eastAsia="zh-TW"/>
      </w:rPr>
      <mc:AlternateContent>
        <mc:Choice Requires="wps">
          <w:drawing>
            <wp:anchor distT="0" distB="0" distL="114300" distR="114300" simplePos="0" relativeHeight="251661312" behindDoc="1" locked="0" layoutInCell="1" allowOverlap="1" wp14:anchorId="496593F8" wp14:editId="58EA78F1">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AC0F86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4"/>
  </w:num>
  <w:num w:numId="4">
    <w:abstractNumId w:val="17"/>
  </w:num>
  <w:num w:numId="5">
    <w:abstractNumId w:val="11"/>
  </w:num>
  <w:num w:numId="6">
    <w:abstractNumId w:val="12"/>
  </w:num>
  <w:num w:numId="7">
    <w:abstractNumId w:val="10"/>
  </w:num>
  <w:num w:numId="8">
    <w:abstractNumId w:val="16"/>
  </w:num>
  <w:num w:numId="9">
    <w:abstractNumId w:val="1"/>
  </w:num>
  <w:num w:numId="10">
    <w:abstractNumId w:val="20"/>
  </w:num>
  <w:num w:numId="11">
    <w:abstractNumId w:val="0"/>
  </w:num>
  <w:num w:numId="12">
    <w:abstractNumId w:val="2"/>
  </w:num>
  <w:num w:numId="13">
    <w:abstractNumId w:val="19"/>
  </w:num>
  <w:num w:numId="14">
    <w:abstractNumId w:val="4"/>
  </w:num>
  <w:num w:numId="15">
    <w:abstractNumId w:val="8"/>
  </w:num>
  <w:num w:numId="16">
    <w:abstractNumId w:val="9"/>
  </w:num>
  <w:num w:numId="17">
    <w:abstractNumId w:val="18"/>
  </w:num>
  <w:num w:numId="18">
    <w:abstractNumId w:val="5"/>
  </w:num>
  <w:num w:numId="19">
    <w:abstractNumId w:val="3"/>
  </w:num>
  <w:num w:numId="20">
    <w:abstractNumId w:val="15"/>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436"/>
    <w:rsid w:val="000040C5"/>
    <w:rsid w:val="000133DC"/>
    <w:rsid w:val="0002791A"/>
    <w:rsid w:val="0003687F"/>
    <w:rsid w:val="000630AD"/>
    <w:rsid w:val="00091105"/>
    <w:rsid w:val="00092717"/>
    <w:rsid w:val="0009280B"/>
    <w:rsid w:val="000A5A41"/>
    <w:rsid w:val="000E4CA2"/>
    <w:rsid w:val="000E5437"/>
    <w:rsid w:val="000E5676"/>
    <w:rsid w:val="000F5E48"/>
    <w:rsid w:val="001032A7"/>
    <w:rsid w:val="001307F2"/>
    <w:rsid w:val="00133AE7"/>
    <w:rsid w:val="001359A5"/>
    <w:rsid w:val="001400A7"/>
    <w:rsid w:val="001408EF"/>
    <w:rsid w:val="00141D4B"/>
    <w:rsid w:val="00157987"/>
    <w:rsid w:val="00157C28"/>
    <w:rsid w:val="00164D35"/>
    <w:rsid w:val="00180436"/>
    <w:rsid w:val="0018775D"/>
    <w:rsid w:val="001B417F"/>
    <w:rsid w:val="001F10F1"/>
    <w:rsid w:val="00224640"/>
    <w:rsid w:val="00233809"/>
    <w:rsid w:val="00240FC4"/>
    <w:rsid w:val="0024241E"/>
    <w:rsid w:val="002521CA"/>
    <w:rsid w:val="002868AC"/>
    <w:rsid w:val="002E626B"/>
    <w:rsid w:val="002E69EA"/>
    <w:rsid w:val="002F2511"/>
    <w:rsid w:val="003022AB"/>
    <w:rsid w:val="00302715"/>
    <w:rsid w:val="0030312F"/>
    <w:rsid w:val="00303D86"/>
    <w:rsid w:val="00325459"/>
    <w:rsid w:val="003312FA"/>
    <w:rsid w:val="00337F01"/>
    <w:rsid w:val="00340739"/>
    <w:rsid w:val="00342F09"/>
    <w:rsid w:val="003515DC"/>
    <w:rsid w:val="00360C91"/>
    <w:rsid w:val="003A4C59"/>
    <w:rsid w:val="003B27CC"/>
    <w:rsid w:val="003D3CAD"/>
    <w:rsid w:val="003D3D7F"/>
    <w:rsid w:val="003D656E"/>
    <w:rsid w:val="003D711E"/>
    <w:rsid w:val="003E2596"/>
    <w:rsid w:val="003F38ED"/>
    <w:rsid w:val="00414864"/>
    <w:rsid w:val="00416FB5"/>
    <w:rsid w:val="00441E6B"/>
    <w:rsid w:val="0045625C"/>
    <w:rsid w:val="00457DC6"/>
    <w:rsid w:val="0046798E"/>
    <w:rsid w:val="004759A5"/>
    <w:rsid w:val="004A20D6"/>
    <w:rsid w:val="004A38EC"/>
    <w:rsid w:val="004C1064"/>
    <w:rsid w:val="004D14EE"/>
    <w:rsid w:val="004D30D8"/>
    <w:rsid w:val="004D6E68"/>
    <w:rsid w:val="004E02F2"/>
    <w:rsid w:val="004E39FD"/>
    <w:rsid w:val="004F16C9"/>
    <w:rsid w:val="004F260A"/>
    <w:rsid w:val="004F2779"/>
    <w:rsid w:val="00507151"/>
    <w:rsid w:val="0052261B"/>
    <w:rsid w:val="00524BAE"/>
    <w:rsid w:val="00546C3A"/>
    <w:rsid w:val="0055413D"/>
    <w:rsid w:val="0056191F"/>
    <w:rsid w:val="00563311"/>
    <w:rsid w:val="00566960"/>
    <w:rsid w:val="005730F0"/>
    <w:rsid w:val="0058022C"/>
    <w:rsid w:val="00581C91"/>
    <w:rsid w:val="005979D4"/>
    <w:rsid w:val="005A0FD4"/>
    <w:rsid w:val="005A5A28"/>
    <w:rsid w:val="005B2E47"/>
    <w:rsid w:val="005B34DF"/>
    <w:rsid w:val="005D7EFC"/>
    <w:rsid w:val="005E47CC"/>
    <w:rsid w:val="005F069A"/>
    <w:rsid w:val="00615616"/>
    <w:rsid w:val="00632211"/>
    <w:rsid w:val="00640253"/>
    <w:rsid w:val="00654740"/>
    <w:rsid w:val="006632C6"/>
    <w:rsid w:val="00671403"/>
    <w:rsid w:val="00692F0D"/>
    <w:rsid w:val="00697C79"/>
    <w:rsid w:val="006C0035"/>
    <w:rsid w:val="006C08BD"/>
    <w:rsid w:val="006C67DE"/>
    <w:rsid w:val="006D5765"/>
    <w:rsid w:val="006D6F5F"/>
    <w:rsid w:val="006E1E2D"/>
    <w:rsid w:val="006E5813"/>
    <w:rsid w:val="006F544B"/>
    <w:rsid w:val="00703281"/>
    <w:rsid w:val="00720DC0"/>
    <w:rsid w:val="0074607A"/>
    <w:rsid w:val="00753EC1"/>
    <w:rsid w:val="007B04B0"/>
    <w:rsid w:val="007B2384"/>
    <w:rsid w:val="007C7582"/>
    <w:rsid w:val="007C7EFD"/>
    <w:rsid w:val="007D5A3F"/>
    <w:rsid w:val="0080749A"/>
    <w:rsid w:val="00810C72"/>
    <w:rsid w:val="00835062"/>
    <w:rsid w:val="008606AB"/>
    <w:rsid w:val="0087524C"/>
    <w:rsid w:val="008812DC"/>
    <w:rsid w:val="008967C4"/>
    <w:rsid w:val="008A0D41"/>
    <w:rsid w:val="008C679D"/>
    <w:rsid w:val="008D187A"/>
    <w:rsid w:val="008D1ECB"/>
    <w:rsid w:val="008D25F7"/>
    <w:rsid w:val="008D45A4"/>
    <w:rsid w:val="008E6F83"/>
    <w:rsid w:val="008F1B7F"/>
    <w:rsid w:val="008F4289"/>
    <w:rsid w:val="00902F5A"/>
    <w:rsid w:val="00917024"/>
    <w:rsid w:val="009417AD"/>
    <w:rsid w:val="00943598"/>
    <w:rsid w:val="00943DAD"/>
    <w:rsid w:val="00950B0F"/>
    <w:rsid w:val="00951E57"/>
    <w:rsid w:val="0098733A"/>
    <w:rsid w:val="009A5E7C"/>
    <w:rsid w:val="009C078E"/>
    <w:rsid w:val="009C3041"/>
    <w:rsid w:val="009F3EB9"/>
    <w:rsid w:val="009F6597"/>
    <w:rsid w:val="00A03471"/>
    <w:rsid w:val="00A0684D"/>
    <w:rsid w:val="00A06E32"/>
    <w:rsid w:val="00A215E0"/>
    <w:rsid w:val="00A32524"/>
    <w:rsid w:val="00A50E41"/>
    <w:rsid w:val="00A777EF"/>
    <w:rsid w:val="00A91398"/>
    <w:rsid w:val="00AB45CE"/>
    <w:rsid w:val="00AB60FA"/>
    <w:rsid w:val="00AD010B"/>
    <w:rsid w:val="00AD49D5"/>
    <w:rsid w:val="00B03BF3"/>
    <w:rsid w:val="00B12912"/>
    <w:rsid w:val="00B26DBD"/>
    <w:rsid w:val="00B30030"/>
    <w:rsid w:val="00B4286F"/>
    <w:rsid w:val="00B5279B"/>
    <w:rsid w:val="00B71E3C"/>
    <w:rsid w:val="00B726D8"/>
    <w:rsid w:val="00B81AAE"/>
    <w:rsid w:val="00B9660E"/>
    <w:rsid w:val="00BA15AE"/>
    <w:rsid w:val="00BA5875"/>
    <w:rsid w:val="00BB76A1"/>
    <w:rsid w:val="00BD1A49"/>
    <w:rsid w:val="00BD6D53"/>
    <w:rsid w:val="00BE2115"/>
    <w:rsid w:val="00BF0278"/>
    <w:rsid w:val="00BF0862"/>
    <w:rsid w:val="00C13772"/>
    <w:rsid w:val="00C16233"/>
    <w:rsid w:val="00C271A3"/>
    <w:rsid w:val="00C31B26"/>
    <w:rsid w:val="00C367EB"/>
    <w:rsid w:val="00C41866"/>
    <w:rsid w:val="00C47711"/>
    <w:rsid w:val="00C53023"/>
    <w:rsid w:val="00C5543E"/>
    <w:rsid w:val="00C5621C"/>
    <w:rsid w:val="00C6208F"/>
    <w:rsid w:val="00C831C4"/>
    <w:rsid w:val="00C92A9F"/>
    <w:rsid w:val="00C958D1"/>
    <w:rsid w:val="00C96E5D"/>
    <w:rsid w:val="00CA0DF3"/>
    <w:rsid w:val="00CA3385"/>
    <w:rsid w:val="00CC0EDB"/>
    <w:rsid w:val="00CC4A97"/>
    <w:rsid w:val="00CD01D6"/>
    <w:rsid w:val="00CD7407"/>
    <w:rsid w:val="00CE69FC"/>
    <w:rsid w:val="00D011B5"/>
    <w:rsid w:val="00D05B00"/>
    <w:rsid w:val="00D10535"/>
    <w:rsid w:val="00D267D7"/>
    <w:rsid w:val="00D27F37"/>
    <w:rsid w:val="00D359E1"/>
    <w:rsid w:val="00D45FAC"/>
    <w:rsid w:val="00D461FE"/>
    <w:rsid w:val="00D54778"/>
    <w:rsid w:val="00D6410D"/>
    <w:rsid w:val="00D65B8F"/>
    <w:rsid w:val="00D673C3"/>
    <w:rsid w:val="00D8227D"/>
    <w:rsid w:val="00DE2209"/>
    <w:rsid w:val="00DE2A76"/>
    <w:rsid w:val="00DF799F"/>
    <w:rsid w:val="00E11007"/>
    <w:rsid w:val="00E20E57"/>
    <w:rsid w:val="00E25ADD"/>
    <w:rsid w:val="00E4799D"/>
    <w:rsid w:val="00E604CB"/>
    <w:rsid w:val="00E8012A"/>
    <w:rsid w:val="00E81B4B"/>
    <w:rsid w:val="00EB1396"/>
    <w:rsid w:val="00EB206F"/>
    <w:rsid w:val="00EB6826"/>
    <w:rsid w:val="00EC0E43"/>
    <w:rsid w:val="00EC111F"/>
    <w:rsid w:val="00EC7EB3"/>
    <w:rsid w:val="00ED0358"/>
    <w:rsid w:val="00ED7F81"/>
    <w:rsid w:val="00F005BB"/>
    <w:rsid w:val="00F026F3"/>
    <w:rsid w:val="00F03655"/>
    <w:rsid w:val="00F03E09"/>
    <w:rsid w:val="00F04116"/>
    <w:rsid w:val="00F04CC8"/>
    <w:rsid w:val="00F403FB"/>
    <w:rsid w:val="00F45333"/>
    <w:rsid w:val="00F73961"/>
    <w:rsid w:val="00F74D8E"/>
    <w:rsid w:val="00FA2A95"/>
    <w:rsid w:val="00FB128F"/>
    <w:rsid w:val="00FC12E7"/>
    <w:rsid w:val="00FC32F4"/>
    <w:rsid w:val="00FC796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54F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D96705A20C8C4C898E7B4FC9C78917E6"/>
        <w:category>
          <w:name w:val="General"/>
          <w:gallery w:val="placeholder"/>
        </w:category>
        <w:types>
          <w:type w:val="bbPlcHdr"/>
        </w:types>
        <w:behaviors>
          <w:behavior w:val="content"/>
        </w:behaviors>
        <w:guid w:val="{6FACAF2D-495F-4E12-8541-5F9A3EB4DD7A}"/>
      </w:docPartPr>
      <w:docPartBody>
        <w:p w:rsidR="009D597A" w:rsidRDefault="00C118D4" w:rsidP="00C118D4">
          <w:pPr>
            <w:pStyle w:val="D96705A20C8C4C898E7B4FC9C78917E6"/>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CA3"/>
    <w:rsid w:val="00124244"/>
    <w:rsid w:val="001F2B69"/>
    <w:rsid w:val="00205CA3"/>
    <w:rsid w:val="002E0690"/>
    <w:rsid w:val="004211D9"/>
    <w:rsid w:val="004A4BA5"/>
    <w:rsid w:val="005136EF"/>
    <w:rsid w:val="006B224D"/>
    <w:rsid w:val="007F4C5D"/>
    <w:rsid w:val="008D0BC1"/>
    <w:rsid w:val="009D597A"/>
    <w:rsid w:val="00A660C2"/>
    <w:rsid w:val="00C118D4"/>
    <w:rsid w:val="00D43BB9"/>
    <w:rsid w:val="00D86010"/>
    <w:rsid w:val="00DA3676"/>
    <w:rsid w:val="00E26AAC"/>
    <w:rsid w:val="00E901B1"/>
    <w:rsid w:val="00F17251"/>
    <w:rsid w:val="00F640C5"/>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156527524D5242DCA019B13EFA7B7BB2">
    <w:name w:val="156527524D5242DCA019B13EFA7B7BB2"/>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D96705A20C8C4C898E7B4FC9C78917E6">
    <w:name w:val="D96705A20C8C4C898E7B4FC9C78917E6"/>
    <w:rsid w:val="00C118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8E96E3-2935-4C29-9C4B-0BBBC1453926}">
  <ds:schemaRefs>
    <ds:schemaRef ds:uri="http://schemas.openxmlformats.org/officeDocument/2006/bibliography"/>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F75F1C-B41B-488A-9267-68864D3C1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5</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Diploma of Software Development – Programming III</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Programming III</dc:title>
  <dc:subject/>
  <dc:creator/>
  <cp:keywords/>
  <dc:description/>
  <cp:lastModifiedBy/>
  <cp:revision>1</cp:revision>
  <dcterms:created xsi:type="dcterms:W3CDTF">2020-11-18T05:36:00Z</dcterms:created>
  <dcterms:modified xsi:type="dcterms:W3CDTF">2020-11-18T05:36:00Z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